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1784"/>
        <w:gridCol w:w="4953"/>
        <w:gridCol w:w="201"/>
      </w:tblGrid>
      <w:tr w:rsidR="00BE0E92" w:rsidRPr="00827E81" w:rsidTr="00977FD1">
        <w:trPr>
          <w:gridAfter w:val="1"/>
          <w:wAfter w:w="201" w:type="dxa"/>
          <w:cantSplit/>
          <w:trHeight w:val="2127"/>
        </w:trPr>
        <w:tc>
          <w:tcPr>
            <w:tcW w:w="5153" w:type="dxa"/>
            <w:gridSpan w:val="2"/>
            <w:shd w:val="clear" w:color="auto" w:fill="auto"/>
          </w:tcPr>
          <w:p w:rsidR="00BE0E92" w:rsidRPr="00827E81" w:rsidRDefault="000208E7" w:rsidP="0018730C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144.65pt;margin-top:-6.7pt;width:143.25pt;height:86.25pt;z-index:2">
                  <v:imagedata r:id="rId8" o:title="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6" type="#_x0000_t75" style="position:absolute;margin-left:4.4pt;margin-top:-21.65pt;width:137.25pt;height:111.75pt;z-index:1">
                  <v:imagedata r:id="rId9" o:title=""/>
                </v:shape>
              </w:pict>
            </w:r>
          </w:p>
        </w:tc>
        <w:tc>
          <w:tcPr>
            <w:tcW w:w="4953" w:type="dxa"/>
            <w:shd w:val="clear" w:color="auto" w:fill="auto"/>
          </w:tcPr>
          <w:p w:rsidR="00BE0E92" w:rsidRPr="00827E81" w:rsidRDefault="00BE0E92" w:rsidP="00BE0E92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>
              <w:rPr>
                <w:rFonts w:hint="eastAsia"/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D52B8D" w:rsidTr="00977FD1">
        <w:trPr>
          <w:cantSplit/>
          <w:trHeight w:val="417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9E48C0" w:rsidP="00D52B8D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D52B8D" w:rsidTr="00961F79">
        <w:trPr>
          <w:cantSplit/>
          <w:trHeight w:hRule="exact" w:val="1871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06630" w:rsidRDefault="000208E7" w:rsidP="00961F79">
            <w:pPr>
              <w:pStyle w:val="a3"/>
              <w:rPr>
                <w:rFonts w:ascii="华文中宋" w:eastAsia="华文中宋" w:hAnsi="华文中宋"/>
                <w:b w:val="0"/>
                <w:w w:val="120"/>
                <w:sz w:val="96"/>
                <w:szCs w:val="96"/>
                <w:lang w:val="en-US" w:eastAsia="zh-CN"/>
              </w:rPr>
            </w:pPr>
            <w:r>
              <w:rPr>
                <w:noProof/>
                <w:kern w:val="2"/>
                <w:lang w:val="en-US" w:eastAsia="zh-CN"/>
              </w:rPr>
              <w:pict>
                <v:shape id="图片 1" o:spid="_x0000_i1025" type="#_x0000_t75" style="width:391.3pt;height:60.1pt;visibility:visible">
                  <v:imagedata r:id="rId10" o:title="" croptop="-14799f" cropbottom="-4228f" cropleft="1f" cropright="1231f"/>
                </v:shape>
              </w:pict>
            </w:r>
            <w:r w:rsidR="00961F79" w:rsidRPr="00D06630">
              <w:rPr>
                <w:rFonts w:ascii="华文中宋" w:eastAsia="华文中宋" w:hAnsi="华文中宋"/>
                <w:b w:val="0"/>
                <w:w w:val="120"/>
                <w:sz w:val="96"/>
                <w:szCs w:val="96"/>
                <w:lang w:val="en-US" w:eastAsia="zh-CN"/>
              </w:rPr>
              <w:t xml:space="preserve"> </w:t>
            </w:r>
          </w:p>
        </w:tc>
      </w:tr>
      <w:tr w:rsidR="009E48C0" w:rsidRPr="00D52B8D" w:rsidTr="00977FD1">
        <w:trPr>
          <w:cantSplit/>
          <w:trHeight w:val="1254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9E48C0" w:rsidP="005A383C">
            <w:pPr>
              <w:jc w:val="center"/>
              <w:rPr>
                <w:sz w:val="32"/>
              </w:rPr>
            </w:pPr>
            <w:r w:rsidRPr="00D52B8D">
              <w:rPr>
                <w:rFonts w:hint="eastAsia"/>
                <w:sz w:val="32"/>
              </w:rPr>
              <w:t>检品编号：</w:t>
            </w:r>
            <w:r w:rsidR="005A383C">
              <w:rPr>
                <w:sz w:val="32"/>
              </w:rPr>
              <w:fldChar w:fldCharType="begin"/>
            </w:r>
            <w:r w:rsidR="005A383C">
              <w:rPr>
                <w:sz w:val="32"/>
              </w:rPr>
              <w:instrText xml:space="preserve"> </w:instrText>
            </w:r>
            <w:r w:rsidR="005A383C">
              <w:rPr>
                <w:rFonts w:hint="eastAsia"/>
                <w:sz w:val="32"/>
              </w:rPr>
              <w:instrText xml:space="preserve">MERGEFIELD  </w:instrText>
            </w:r>
            <w:r w:rsidR="005A383C">
              <w:rPr>
                <w:rFonts w:hint="eastAsia"/>
                <w:sz w:val="32"/>
              </w:rPr>
              <w:instrText>检品编号</w:instrText>
            </w:r>
            <w:r w:rsidR="005A383C">
              <w:rPr>
                <w:rFonts w:hint="eastAsia"/>
                <w:sz w:val="32"/>
              </w:rPr>
              <w:instrText xml:space="preserve">  \* MERGEFORMAT</w:instrText>
            </w:r>
            <w:r w:rsidR="005A383C">
              <w:rPr>
                <w:sz w:val="32"/>
              </w:rPr>
              <w:instrText xml:space="preserve"> </w:instrText>
            </w:r>
            <w:r w:rsidR="005A383C">
              <w:rPr>
                <w:sz w:val="32"/>
              </w:rPr>
              <w:fldChar w:fldCharType="separate"/>
            </w:r>
            <w:r w:rsidR="005A383C">
              <w:rPr>
                <w:noProof/>
                <w:sz w:val="32"/>
              </w:rPr>
              <w:t>«</w:t>
            </w:r>
            <w:r w:rsidR="005A383C">
              <w:rPr>
                <w:rFonts w:hint="eastAsia"/>
                <w:noProof/>
                <w:sz w:val="32"/>
              </w:rPr>
              <w:t>检品编号</w:t>
            </w:r>
            <w:r w:rsidR="005A383C">
              <w:rPr>
                <w:noProof/>
                <w:sz w:val="32"/>
              </w:rPr>
              <w:t>»</w:t>
            </w:r>
            <w:r w:rsidR="005A383C">
              <w:rPr>
                <w:sz w:val="32"/>
              </w:rPr>
              <w:fldChar w:fldCharType="end"/>
            </w:r>
          </w:p>
        </w:tc>
      </w:tr>
      <w:tr w:rsidR="009E48C0" w:rsidRPr="00D52B8D" w:rsidTr="00977FD1">
        <w:trPr>
          <w:cantSplit/>
          <w:trHeight w:val="2547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9E48C0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D52B8D" w:rsidTr="00977FD1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样品名称</w:t>
            </w:r>
          </w:p>
        </w:tc>
        <w:tc>
          <w:tcPr>
            <w:tcW w:w="6938" w:type="dxa"/>
            <w:gridSpan w:val="3"/>
            <w:shd w:val="clear" w:color="auto" w:fill="auto"/>
            <w:vAlign w:val="center"/>
          </w:tcPr>
          <w:p w:rsidR="009E48C0" w:rsidRPr="00D52B8D" w:rsidRDefault="005A383C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977FD1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6938" w:type="dxa"/>
            <w:gridSpan w:val="3"/>
            <w:shd w:val="clear" w:color="auto" w:fill="auto"/>
            <w:vAlign w:val="center"/>
          </w:tcPr>
          <w:p w:rsidR="009E48C0" w:rsidRPr="00D52B8D" w:rsidRDefault="005A383C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977FD1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供样单位</w:t>
            </w:r>
          </w:p>
        </w:tc>
        <w:tc>
          <w:tcPr>
            <w:tcW w:w="6938" w:type="dxa"/>
            <w:gridSpan w:val="3"/>
            <w:shd w:val="clear" w:color="auto" w:fill="auto"/>
            <w:vAlign w:val="center"/>
          </w:tcPr>
          <w:p w:rsidR="009E48C0" w:rsidRPr="00D52B8D" w:rsidRDefault="005A383C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供样单位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供样单位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977FD1">
        <w:trPr>
          <w:cantSplit/>
          <w:trHeight w:val="2162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0208E7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object w:dxaOrig="1440" w:dyaOrig="1440">
                <v:shape id="_x0000_s1028" type="#_x0000_t75" style="position:absolute;left:0;text-align:left;margin-left:193pt;margin-top:85.65pt;width:123.3pt;height:123.05pt;z-index:-2;mso-position-horizontal-relative:text;mso-position-vertical-relative:text">
                  <v:imagedata r:id="rId11" o:title=""/>
                </v:shape>
                <o:OLEObject Type="Embed" ProgID="Photoshop.Image.13" ShapeID="_x0000_s1028" DrawAspect="Content" ObjectID="_1599500326" r:id="rId12">
                  <o:FieldCodes>\s</o:FieldCodes>
                </o:OLEObject>
              </w:object>
            </w:r>
          </w:p>
        </w:tc>
      </w:tr>
      <w:tr w:rsidR="009E48C0" w:rsidRPr="00D52B8D" w:rsidTr="00744FAA">
        <w:trPr>
          <w:cantSplit/>
          <w:trHeight w:val="1116"/>
        </w:trPr>
        <w:tc>
          <w:tcPr>
            <w:tcW w:w="10307" w:type="dxa"/>
            <w:gridSpan w:val="4"/>
            <w:shd w:val="clear" w:color="auto" w:fill="auto"/>
            <w:vAlign w:val="bottom"/>
          </w:tcPr>
          <w:p w:rsidR="009E48C0" w:rsidRPr="00D52B8D" w:rsidRDefault="009E48C0" w:rsidP="00D52B8D">
            <w:pPr>
              <w:jc w:val="center"/>
              <w:rPr>
                <w:b/>
                <w:kern w:val="0"/>
                <w:sz w:val="32"/>
              </w:rPr>
            </w:pPr>
            <w:r w:rsidRPr="00C02440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C02440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</w:tc>
      </w:tr>
    </w:tbl>
    <w:p w:rsidR="00744FAA" w:rsidRPr="00744FAA" w:rsidRDefault="00744FAA">
      <w:pPr>
        <w:rPr>
          <w:sz w:val="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37"/>
        <w:gridCol w:w="1928"/>
      </w:tblGrid>
      <w:tr w:rsidR="00BE0E92" w:rsidRPr="00827E81" w:rsidTr="00977FD1">
        <w:trPr>
          <w:cantSplit/>
        </w:trPr>
        <w:tc>
          <w:tcPr>
            <w:tcW w:w="8137" w:type="dxa"/>
            <w:shd w:val="clear" w:color="auto" w:fill="auto"/>
          </w:tcPr>
          <w:p w:rsidR="00BE0E92" w:rsidRPr="00827E81" w:rsidRDefault="003C44B9" w:rsidP="0018730C">
            <w:pPr>
              <w:jc w:val="center"/>
              <w:rPr>
                <w:kern w:val="0"/>
                <w:sz w:val="32"/>
              </w:rPr>
            </w:pPr>
            <w:r>
              <w:rPr>
                <w:b/>
                <w:spacing w:val="2"/>
                <w:kern w:val="0"/>
                <w:sz w:val="32"/>
              </w:rPr>
              <w:lastRenderedPageBreak/>
              <w:br w:type="page"/>
            </w:r>
            <w:r w:rsidR="00BE0E92" w:rsidRPr="00827E81">
              <w:rPr>
                <w:rFonts w:hint="eastAsia"/>
                <w:kern w:val="0"/>
                <w:sz w:val="32"/>
              </w:rPr>
              <w:t xml:space="preserve">            </w:t>
            </w:r>
            <w:r w:rsidR="00BE0E92" w:rsidRPr="00977FD1">
              <w:rPr>
                <w:rFonts w:hint="eastAsia"/>
                <w:spacing w:val="144"/>
                <w:kern w:val="0"/>
                <w:sz w:val="32"/>
                <w:fitText w:val="4576" w:id="555528192"/>
              </w:rPr>
              <w:t>四川省兽药监察</w:t>
            </w:r>
            <w:r w:rsidR="00BE0E92" w:rsidRPr="00977FD1">
              <w:rPr>
                <w:rFonts w:hint="eastAsia"/>
                <w:kern w:val="0"/>
                <w:sz w:val="32"/>
                <w:fitText w:val="4576" w:id="555528192"/>
              </w:rPr>
              <w:t>所</w:t>
            </w:r>
          </w:p>
        </w:tc>
        <w:tc>
          <w:tcPr>
            <w:tcW w:w="1928" w:type="dxa"/>
            <w:shd w:val="clear" w:color="auto" w:fill="auto"/>
          </w:tcPr>
          <w:p w:rsidR="00BE0E92" w:rsidRPr="00827E81" w:rsidRDefault="00BE0E92" w:rsidP="0018730C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>
              <w:rPr>
                <w:rFonts w:hint="eastAsia"/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94198E" w:rsidRPr="00E47AD6" w:rsidRDefault="0094198E" w:rsidP="00E47AD6">
      <w:pPr>
        <w:spacing w:line="120" w:lineRule="atLeast"/>
        <w:contextualSpacing/>
        <w:jc w:val="center"/>
        <w:rPr>
          <w:spacing w:val="-20"/>
          <w:kern w:val="0"/>
          <w:sz w:val="32"/>
        </w:rPr>
      </w:pPr>
      <w:r w:rsidRPr="00744FAA">
        <w:rPr>
          <w:rFonts w:hint="eastAsia"/>
          <w:spacing w:val="160"/>
          <w:kern w:val="0"/>
          <w:sz w:val="32"/>
          <w:fitText w:val="2240" w:id="383606016"/>
        </w:rPr>
        <w:t>检验报</w:t>
      </w:r>
      <w:r w:rsidRPr="00744FAA">
        <w:rPr>
          <w:rFonts w:hint="eastAsia"/>
          <w:kern w:val="0"/>
          <w:sz w:val="32"/>
          <w:fitText w:val="2240" w:id="383606016"/>
        </w:rPr>
        <w:t>告</w:t>
      </w:r>
    </w:p>
    <w:tbl>
      <w:tblPr>
        <w:tblW w:w="4814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546"/>
        <w:gridCol w:w="1487"/>
        <w:gridCol w:w="802"/>
        <w:gridCol w:w="2062"/>
        <w:gridCol w:w="540"/>
        <w:gridCol w:w="992"/>
        <w:gridCol w:w="163"/>
        <w:gridCol w:w="2390"/>
      </w:tblGrid>
      <w:tr w:rsidR="008225B3" w:rsidRPr="000D6F65" w:rsidTr="009B2839">
        <w:trPr>
          <w:trHeight w:val="717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584495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规格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规格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712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695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690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842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700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检验依据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检验依据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708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690"/>
        </w:trPr>
        <w:tc>
          <w:tcPr>
            <w:tcW w:w="75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2192" w:type="pct"/>
            <w:gridSpan w:val="3"/>
            <w:shd w:val="clear" w:color="auto" w:fill="auto"/>
            <w:vAlign w:val="center"/>
          </w:tcPr>
          <w:p w:rsidR="0094198E" w:rsidRPr="000D6F65" w:rsidRDefault="00127BFE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所用主要仪器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«所用主要仪器»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  <w:bookmarkStart w:id="0" w:name="_GoBack"/>
            <w:bookmarkEnd w:id="0"/>
          </w:p>
        </w:tc>
        <w:tc>
          <w:tcPr>
            <w:tcW w:w="854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1203" w:type="pct"/>
            <w:shd w:val="clear" w:color="auto" w:fill="auto"/>
            <w:vAlign w:val="center"/>
          </w:tcPr>
          <w:p w:rsidR="0094198E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9B2839">
        <w:trPr>
          <w:trHeight w:val="2117"/>
        </w:trPr>
        <w:tc>
          <w:tcPr>
            <w:tcW w:w="75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4250" w:type="pct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0208E7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29" type="#_x0000_t75" style="position:absolute;left:0;text-align:left;margin-left:273.1pt;margin-top:11.95pt;width:131.25pt;height:131.25pt;z-index:-1;mso-position-horizontal-relative:text;mso-position-vertical-relative:text">
                        <v:imagedata r:id="rId13" o:title="QQ图片20180619123116" gain="72818f" blacklevel="1966f"/>
                      </v:shape>
                    </w:pic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5A383C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5A383C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5A383C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 w:rsidR="005A383C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6E0108" w:rsidP="005A383C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5A383C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5A383C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5A383C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5A383C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5A383C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9B2839">
        <w:trPr>
          <w:trHeight w:val="999"/>
        </w:trPr>
        <w:tc>
          <w:tcPr>
            <w:tcW w:w="75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4250" w:type="pct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5A383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9B28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4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744FAA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7" type="#_x0000_t75" style="width:78.9pt;height:26.9pt">
                  <v:imagedata r:id="rId14" o:title="谯万青2"/>
                </v:shape>
              </w:pict>
            </w:r>
          </w:p>
        </w:tc>
        <w:tc>
          <w:tcPr>
            <w:tcW w:w="40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1311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744FAA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8" type="#_x0000_t75" style="width:83.9pt;height:30.7pt">
                  <v:imagedata r:id="rId15" o:title="王海波"/>
                </v:shape>
              </w:pict>
            </w:r>
          </w:p>
        </w:tc>
        <w:tc>
          <w:tcPr>
            <w:tcW w:w="50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1286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744FAA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9" type="#_x0000_t75" style="width:60.1pt;height:36.95pt">
                  <v:imagedata r:id="rId16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5528"/>
        <w:gridCol w:w="4395"/>
      </w:tblGrid>
      <w:tr w:rsidR="008225B3" w:rsidRPr="000D6F65" w:rsidTr="000D6F65">
        <w:trPr>
          <w:trHeight w:val="388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426DD0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3A2DE1">
              <w:rPr>
                <w:rFonts w:hint="eastAsia"/>
                <w:kern w:val="0"/>
                <w:sz w:val="18"/>
              </w:rPr>
              <w:t>4</w:t>
            </w:r>
            <w:r w:rsidR="003A2DE1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0D6F65">
        <w:trPr>
          <w:trHeight w:val="435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426DD0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0D6F65">
        <w:trPr>
          <w:trHeight w:val="427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426DD0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>
              <w:rPr>
                <w:rFonts w:hint="eastAsia"/>
                <w:kern w:val="0"/>
                <w:sz w:val="18"/>
              </w:rPr>
              <w:t>；本报告部份复印无效。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0D6F65">
        <w:tc>
          <w:tcPr>
            <w:tcW w:w="5528" w:type="dxa"/>
            <w:shd w:val="clear" w:color="auto" w:fill="auto"/>
            <w:vAlign w:val="center"/>
          </w:tcPr>
          <w:p w:rsidR="000B697C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426DD0" w:rsidRPr="000D6F65" w:rsidRDefault="00426DD0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未经本单位许可本报告不得用于任何广告宣传和成果鉴定。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AF6136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r w:rsidR="000C00A1">
              <w:rPr>
                <w:rFonts w:hint="eastAsia"/>
                <w:kern w:val="0"/>
                <w:sz w:val="18"/>
              </w:rPr>
              <w:t>scsyywk</w:t>
            </w:r>
            <w:r w:rsidRPr="000D6F65">
              <w:rPr>
                <w:rFonts w:hint="eastAsia"/>
                <w:kern w:val="0"/>
                <w:sz w:val="18"/>
              </w:rPr>
              <w:t>@163.com</w:t>
            </w:r>
          </w:p>
        </w:tc>
      </w:tr>
    </w:tbl>
    <w:p w:rsidR="0094198E" w:rsidRPr="000B697C" w:rsidRDefault="0094198E" w:rsidP="00E47AD6">
      <w:pPr>
        <w:rPr>
          <w:sz w:val="28"/>
        </w:rPr>
      </w:pPr>
    </w:p>
    <w:sectPr w:rsidR="0094198E" w:rsidRPr="000B697C" w:rsidSect="00E47AD6">
      <w:pgSz w:w="11906" w:h="16838"/>
      <w:pgMar w:top="1134" w:right="851" w:bottom="1440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8E7" w:rsidRDefault="000208E7" w:rsidP="008225B3">
      <w:r>
        <w:separator/>
      </w:r>
    </w:p>
  </w:endnote>
  <w:endnote w:type="continuationSeparator" w:id="0">
    <w:p w:rsidR="000208E7" w:rsidRDefault="000208E7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8E7" w:rsidRDefault="000208E7" w:rsidP="008225B3">
      <w:r>
        <w:separator/>
      </w:r>
    </w:p>
  </w:footnote>
  <w:footnote w:type="continuationSeparator" w:id="0">
    <w:p w:rsidR="000208E7" w:rsidRDefault="000208E7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962"/>
    <w:rsid w:val="000208E7"/>
    <w:rsid w:val="00030034"/>
    <w:rsid w:val="00033750"/>
    <w:rsid w:val="000B697C"/>
    <w:rsid w:val="000C00A1"/>
    <w:rsid w:val="000D6F65"/>
    <w:rsid w:val="001104C9"/>
    <w:rsid w:val="00127BFE"/>
    <w:rsid w:val="001345B4"/>
    <w:rsid w:val="0018730C"/>
    <w:rsid w:val="001C2731"/>
    <w:rsid w:val="002075F2"/>
    <w:rsid w:val="0024394D"/>
    <w:rsid w:val="00285908"/>
    <w:rsid w:val="002C083F"/>
    <w:rsid w:val="00301B5F"/>
    <w:rsid w:val="003A2DE1"/>
    <w:rsid w:val="003C2B33"/>
    <w:rsid w:val="003C44B9"/>
    <w:rsid w:val="00423E51"/>
    <w:rsid w:val="00426DD0"/>
    <w:rsid w:val="00584495"/>
    <w:rsid w:val="005A383C"/>
    <w:rsid w:val="005D5703"/>
    <w:rsid w:val="00661762"/>
    <w:rsid w:val="006C7458"/>
    <w:rsid w:val="006E0108"/>
    <w:rsid w:val="00744FAA"/>
    <w:rsid w:val="00782938"/>
    <w:rsid w:val="0081351C"/>
    <w:rsid w:val="008225B3"/>
    <w:rsid w:val="008568F4"/>
    <w:rsid w:val="008856CB"/>
    <w:rsid w:val="0094198E"/>
    <w:rsid w:val="00961F79"/>
    <w:rsid w:val="00977FD1"/>
    <w:rsid w:val="00987E98"/>
    <w:rsid w:val="009B2839"/>
    <w:rsid w:val="009E48C0"/>
    <w:rsid w:val="00A332C5"/>
    <w:rsid w:val="00AD05A9"/>
    <w:rsid w:val="00AF6136"/>
    <w:rsid w:val="00B76CEA"/>
    <w:rsid w:val="00BC527C"/>
    <w:rsid w:val="00BE0E92"/>
    <w:rsid w:val="00C02440"/>
    <w:rsid w:val="00C80D5A"/>
    <w:rsid w:val="00C811BC"/>
    <w:rsid w:val="00C97487"/>
    <w:rsid w:val="00CC5708"/>
    <w:rsid w:val="00CE4962"/>
    <w:rsid w:val="00D06630"/>
    <w:rsid w:val="00D2369C"/>
    <w:rsid w:val="00D244B0"/>
    <w:rsid w:val="00D4585E"/>
    <w:rsid w:val="00D52B8D"/>
    <w:rsid w:val="00D904B0"/>
    <w:rsid w:val="00E3131F"/>
    <w:rsid w:val="00E47AD6"/>
    <w:rsid w:val="00E50033"/>
    <w:rsid w:val="00E95158"/>
    <w:rsid w:val="00EB5F75"/>
    <w:rsid w:val="00EE609F"/>
    <w:rsid w:val="00F264FE"/>
    <w:rsid w:val="00F41645"/>
    <w:rsid w:val="00F9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9B7D9F-42AD-4359-8AD2-A081A21D9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a4">
    <w:name w:val="标题 字符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941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uiPriority w:val="99"/>
    <w:rsid w:val="008225B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8225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(&#20551;&#20861;&#33647;)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EAC2F-18D9-49C5-8327-F4BBB4862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检验报告(假兽药).dot</Template>
  <TotalTime>15</TotalTime>
  <Pages>2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韩燕</cp:lastModifiedBy>
  <cp:revision>4</cp:revision>
  <dcterms:created xsi:type="dcterms:W3CDTF">2018-09-25T04:34:00Z</dcterms:created>
  <dcterms:modified xsi:type="dcterms:W3CDTF">2018-09-26T12:52:00Z</dcterms:modified>
</cp:coreProperties>
</file>